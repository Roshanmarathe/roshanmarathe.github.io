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04F" w:rsidRDefault="003A4CFE">
      <w:pPr>
        <w:pStyle w:val="Heading1"/>
      </w:pPr>
      <w:r>
        <w:t>Data modeling</w:t>
      </w:r>
    </w:p>
    <w:p w:rsidR="00D4304F" w:rsidRDefault="00D4304F"/>
    <w:p w:rsidR="00D4304F" w:rsidRDefault="003A4CFE">
      <w:pPr>
        <w:pStyle w:val="Heading2"/>
      </w:pPr>
      <w:r>
        <w:t>Sumarry (project)</w:t>
      </w:r>
    </w:p>
    <w:p w:rsidR="003A4CFE" w:rsidRDefault="003A4CFE" w:rsidP="003A4CFE">
      <w:pPr>
        <w:pStyle w:val="NormalWeb"/>
      </w:pPr>
      <w:r>
        <w:t xml:space="preserve">Project Summary – Data Modeling. </w:t>
      </w:r>
    </w:p>
    <w:p w:rsidR="003A4CFE" w:rsidRDefault="003A4CFE" w:rsidP="00531721">
      <w:pPr>
        <w:pStyle w:val="NormalWeb"/>
        <w:numPr>
          <w:ilvl w:val="0"/>
          <w:numId w:val="21"/>
        </w:numPr>
      </w:pPr>
      <w:r>
        <w:t>Imported all datasets (Sales, Customer, Product, Region, Date, Returns) into Power BI</w:t>
      </w:r>
    </w:p>
    <w:p w:rsidR="003A4CFE" w:rsidRDefault="003A4CFE" w:rsidP="003A4CFE">
      <w:pPr>
        <w:pStyle w:val="NormalWeb"/>
        <w:ind w:left="720"/>
      </w:pPr>
    </w:p>
    <w:p w:rsidR="003A4CFE" w:rsidRDefault="003A4CFE" w:rsidP="00AB2389">
      <w:pPr>
        <w:pStyle w:val="NormalWeb"/>
        <w:numPr>
          <w:ilvl w:val="0"/>
          <w:numId w:val="21"/>
        </w:numPr>
      </w:pPr>
      <w:r>
        <w:t>Performed data cleaning in Power Query by removing null values, blank rows, and duplicates</w:t>
      </w:r>
    </w:p>
    <w:p w:rsidR="003A4CFE" w:rsidRDefault="003A4CFE" w:rsidP="003A4CFE">
      <w:pPr>
        <w:pStyle w:val="NormalWeb"/>
        <w:ind w:left="720"/>
      </w:pPr>
    </w:p>
    <w:p w:rsidR="003A4CFE" w:rsidRDefault="003A4CFE" w:rsidP="00AB2389">
      <w:pPr>
        <w:pStyle w:val="NormalWeb"/>
        <w:numPr>
          <w:ilvl w:val="0"/>
          <w:numId w:val="21"/>
        </w:numPr>
      </w:pPr>
      <w:r>
        <w:t>Fixed data types for all columns (IDs, Date, Revenue, Quantity, etc.)</w:t>
      </w:r>
    </w:p>
    <w:p w:rsidR="003A4CFE" w:rsidRDefault="003A4CFE" w:rsidP="003A4CFE">
      <w:pPr>
        <w:pStyle w:val="NormalWeb"/>
        <w:ind w:left="720"/>
      </w:pPr>
    </w:p>
    <w:p w:rsidR="003A4CFE" w:rsidRDefault="003A4CFE" w:rsidP="003A4CFE">
      <w:pPr>
        <w:pStyle w:val="NormalWeb"/>
        <w:numPr>
          <w:ilvl w:val="0"/>
          <w:numId w:val="21"/>
        </w:numPr>
      </w:pPr>
      <w:r>
        <w:t>Created a Star Schema with Sales_Fact as the central table</w:t>
      </w:r>
      <w:r>
        <w:rPr>
          <w:noProof/>
        </w:rPr>
        <w:t>.</w:t>
      </w:r>
    </w:p>
    <w:p w:rsidR="003A4CFE" w:rsidRDefault="003A4CFE" w:rsidP="003A4CFE">
      <w:pPr>
        <w:pStyle w:val="NormalWeb"/>
        <w:ind w:left="720"/>
      </w:pPr>
    </w:p>
    <w:p w:rsidR="003A4CFE" w:rsidRDefault="003A4CFE" w:rsidP="003A4CFE">
      <w:pPr>
        <w:pStyle w:val="NormalWeb"/>
        <w:numPr>
          <w:ilvl w:val="0"/>
          <w:numId w:val="21"/>
        </w:numPr>
      </w:pPr>
      <w:r>
        <w:t>Connected Customer, Product, Region, and Date tables using proper relationships</w:t>
      </w:r>
    </w:p>
    <w:p w:rsidR="003A4CFE" w:rsidRDefault="003A4CFE" w:rsidP="003A4CFE">
      <w:pPr>
        <w:pStyle w:val="NormalWeb"/>
        <w:ind w:left="720"/>
      </w:pPr>
    </w:p>
    <w:p w:rsidR="003A4CFE" w:rsidRDefault="003A4CFE" w:rsidP="003A4CFE">
      <w:pPr>
        <w:pStyle w:val="NormalWeb"/>
        <w:numPr>
          <w:ilvl w:val="0"/>
          <w:numId w:val="21"/>
        </w:numPr>
      </w:pPr>
      <w:r>
        <w:t>Used many-to-one cardinality and single-direction filtering for all relationships</w:t>
      </w:r>
    </w:p>
    <w:p w:rsidR="003A4CFE" w:rsidRDefault="003A4CFE" w:rsidP="003A4CFE">
      <w:pPr>
        <w:pStyle w:val="NormalWeb"/>
        <w:ind w:left="720"/>
      </w:pPr>
    </w:p>
    <w:p w:rsidR="003A4CFE" w:rsidRDefault="003A4CFE" w:rsidP="003A4CFE">
      <w:pPr>
        <w:pStyle w:val="NormalWeb"/>
        <w:numPr>
          <w:ilvl w:val="0"/>
          <w:numId w:val="21"/>
        </w:numPr>
      </w:pPr>
      <w:r>
        <w:t>Added Returns_Fact as a separate fact table instead of merging it with Sales</w:t>
      </w:r>
    </w:p>
    <w:p w:rsidR="003A4CFE" w:rsidRDefault="003A4CFE" w:rsidP="003A4CFE">
      <w:pPr>
        <w:pStyle w:val="NormalWeb"/>
        <w:ind w:left="720"/>
      </w:pPr>
    </w:p>
    <w:p w:rsidR="003A4CFE" w:rsidRDefault="003A4CFE" w:rsidP="003A4CFE">
      <w:pPr>
        <w:pStyle w:val="NormalWeb"/>
        <w:numPr>
          <w:ilvl w:val="0"/>
          <w:numId w:val="21"/>
        </w:numPr>
      </w:pPr>
      <w:r>
        <w:t>Connected Returns to Sales using SalesID to track returned transactions</w:t>
      </w:r>
    </w:p>
    <w:p w:rsidR="003A4CFE" w:rsidRDefault="003A4CFE" w:rsidP="003A4CFE">
      <w:pPr>
        <w:pStyle w:val="NormalWeb"/>
        <w:ind w:left="720"/>
      </w:pPr>
    </w:p>
    <w:p w:rsidR="003A4CFE" w:rsidRDefault="003A4CFE" w:rsidP="003A4CFE">
      <w:pPr>
        <w:pStyle w:val="NormalWeb"/>
        <w:numPr>
          <w:ilvl w:val="0"/>
          <w:numId w:val="21"/>
        </w:numPr>
      </w:pPr>
      <w:r>
        <w:lastRenderedPageBreak/>
        <w:t>Created an inactive relationship between Returns and Date to avoid ambiguity</w:t>
      </w:r>
      <w:r>
        <w:rPr>
          <w:noProof/>
        </w:rPr>
        <w:drawing>
          <wp:inline distT="0" distB="0" distL="0" distR="0">
            <wp:extent cx="6492240" cy="3556000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3 10034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CFE" w:rsidRDefault="003A4CFE" w:rsidP="003A4CFE">
      <w:pPr>
        <w:pStyle w:val="NormalWeb"/>
        <w:ind w:left="720"/>
      </w:pPr>
    </w:p>
    <w:p w:rsidR="003A4CFE" w:rsidRDefault="003A4CFE" w:rsidP="003A4CFE">
      <w:pPr>
        <w:pStyle w:val="NormalWeb"/>
        <w:numPr>
          <w:ilvl w:val="0"/>
          <w:numId w:val="21"/>
        </w:numPr>
      </w:pPr>
      <w:r>
        <w:t xml:space="preserve">Built hierarchies for Date, Region, and </w:t>
      </w:r>
      <w:r>
        <w:t>Product for better data analysi.</w:t>
      </w:r>
    </w:p>
    <w:p w:rsidR="003A4CFE" w:rsidRDefault="003A4CFE" w:rsidP="003A4CFE">
      <w:pPr>
        <w:pStyle w:val="NormalWeb"/>
        <w:ind w:left="720"/>
      </w:pPr>
    </w:p>
    <w:p w:rsidR="003A4CFE" w:rsidRDefault="003A4CFE" w:rsidP="003A4CFE">
      <w:pPr>
        <w:pStyle w:val="NormalWeb"/>
        <w:numPr>
          <w:ilvl w:val="0"/>
          <w:numId w:val="21"/>
        </w:numPr>
      </w:pPr>
      <w:r>
        <w:t>Set correct data formats and data categories (Country, City, etc.)</w:t>
      </w:r>
    </w:p>
    <w:p w:rsidR="003A4CFE" w:rsidRDefault="003A4CFE" w:rsidP="003A4CFE">
      <w:pPr>
        <w:pStyle w:val="NormalWeb"/>
        <w:ind w:left="720"/>
      </w:pPr>
    </w:p>
    <w:p w:rsidR="003A4CFE" w:rsidRDefault="003A4CFE" w:rsidP="003A4CFE">
      <w:pPr>
        <w:pStyle w:val="NormalWeb"/>
        <w:numPr>
          <w:ilvl w:val="0"/>
          <w:numId w:val="21"/>
        </w:numPr>
      </w:pPr>
      <w:r>
        <w:t>Verified the model using Matrix visuals to ensure correct data flow and relationships</w:t>
      </w:r>
    </w:p>
    <w:p w:rsidR="003A4CFE" w:rsidRDefault="003A4CFE" w:rsidP="003A4CFE">
      <w:pPr>
        <w:pStyle w:val="ListParagrap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44868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23 11050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CFE" w:rsidRDefault="003A4CFE" w:rsidP="003A4CFE">
      <w:pPr>
        <w:pStyle w:val="NormalWeb"/>
        <w:ind w:left="720"/>
      </w:pPr>
    </w:p>
    <w:p w:rsidR="003A4CFE" w:rsidRDefault="003A4CFE" w:rsidP="003A4CFE">
      <w:pPr>
        <w:pStyle w:val="NormalWeb"/>
      </w:pPr>
      <w:r>
        <w:t>This project helped me understand complete data modeling process from data import and cleaning to building a structured and optimized model in Power BI.</w:t>
      </w:r>
      <w:bookmarkStart w:id="0" w:name="_GoBack"/>
      <w:bookmarkEnd w:id="0"/>
    </w:p>
    <w:p w:rsidR="009F5E2B" w:rsidRDefault="009F5E2B" w:rsidP="003A4CFE"/>
    <w:p w:rsidR="003A4CFE" w:rsidRDefault="003A4CFE" w:rsidP="003A4CFE"/>
    <w:sectPr w:rsidR="003A4CFE">
      <w:footerReference w:type="default" r:id="rId9"/>
      <w:footerReference w:type="first" r:id="rId10"/>
      <w:pgSz w:w="12240" w:h="15840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34E6" w:rsidRDefault="001D34E6">
      <w:pPr>
        <w:spacing w:before="0" w:after="0" w:line="240" w:lineRule="auto"/>
      </w:pPr>
      <w:r>
        <w:separator/>
      </w:r>
    </w:p>
    <w:p w:rsidR="001D34E6" w:rsidRDefault="001D34E6"/>
  </w:endnote>
  <w:endnote w:type="continuationSeparator" w:id="0">
    <w:p w:rsidR="001D34E6" w:rsidRDefault="001D34E6">
      <w:pPr>
        <w:spacing w:before="0" w:after="0" w:line="240" w:lineRule="auto"/>
      </w:pPr>
      <w:r>
        <w:continuationSeparator/>
      </w:r>
    </w:p>
    <w:p w:rsidR="001D34E6" w:rsidRDefault="001D34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304F" w:rsidRDefault="00D651B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4CF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04F" w:rsidRDefault="001D34E6">
    <w:pPr>
      <w:pStyle w:val="Footer"/>
    </w:pPr>
    <w:sdt>
      <w:sdtPr>
        <w:alias w:val="Address | City, St Zip Code:"/>
        <w:tag w:val="Address | City, St Zip Code:"/>
        <w:id w:val="7803617"/>
        <w:placeholder/>
        <w:temporary/>
        <w:showingPlcHdr/>
        <w15:appearance w15:val="hidden"/>
      </w:sdtPr>
      <w:sdtEndPr/>
      <w:sdtContent>
        <w:r w:rsidR="00EC5313">
          <w:t>Address | City, St Zip Code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34E6" w:rsidRDefault="001D34E6">
      <w:pPr>
        <w:spacing w:before="0" w:after="0" w:line="240" w:lineRule="auto"/>
      </w:pPr>
      <w:r>
        <w:separator/>
      </w:r>
    </w:p>
    <w:p w:rsidR="001D34E6" w:rsidRDefault="001D34E6"/>
  </w:footnote>
  <w:footnote w:type="continuationSeparator" w:id="0">
    <w:p w:rsidR="001D34E6" w:rsidRDefault="001D34E6">
      <w:pPr>
        <w:spacing w:before="0" w:after="0" w:line="240" w:lineRule="auto"/>
      </w:pPr>
      <w:r>
        <w:continuationSeparator/>
      </w:r>
    </w:p>
    <w:p w:rsidR="001D34E6" w:rsidRDefault="001D34E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0429F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0C307B"/>
    <w:multiLevelType w:val="multilevel"/>
    <w:tmpl w:val="26A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8"/>
  </w:num>
  <w:num w:numId="4">
    <w:abstractNumId w:val="16"/>
  </w:num>
  <w:num w:numId="5">
    <w:abstractNumId w:val="15"/>
  </w:num>
  <w:num w:numId="6">
    <w:abstractNumId w:val="18"/>
  </w:num>
  <w:num w:numId="7">
    <w:abstractNumId w:val="10"/>
  </w:num>
  <w:num w:numId="8">
    <w:abstractNumId w:val="19"/>
  </w:num>
  <w:num w:numId="9">
    <w:abstractNumId w:val="11"/>
  </w:num>
  <w:num w:numId="10">
    <w:abstractNumId w:val="13"/>
  </w:num>
  <w:num w:numId="11">
    <w:abstractNumId w:val="12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CFE"/>
    <w:rsid w:val="0000795A"/>
    <w:rsid w:val="001D34E6"/>
    <w:rsid w:val="00227DF5"/>
    <w:rsid w:val="002D22E0"/>
    <w:rsid w:val="003008EC"/>
    <w:rsid w:val="003112E5"/>
    <w:rsid w:val="003A4CFE"/>
    <w:rsid w:val="0075279C"/>
    <w:rsid w:val="009F5E2B"/>
    <w:rsid w:val="00B71C13"/>
    <w:rsid w:val="00C52FC2"/>
    <w:rsid w:val="00D4304F"/>
    <w:rsid w:val="00D651B9"/>
    <w:rsid w:val="00E53907"/>
    <w:rsid w:val="00EC0F68"/>
    <w:rsid w:val="00EC5313"/>
    <w:rsid w:val="00FB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2D8F63"/>
  <w15:chartTrackingRefBased/>
  <w15:docId w15:val="{22ECC9A3-81DB-4392-A2C3-E2EBEB71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5313"/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usinessPaper">
    <w:name w:val="Business Paper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EC0F68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B431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F68"/>
    <w:rPr>
      <w:color w:val="595959" w:themeColor="text1" w:themeTint="A6"/>
      <w:sz w:val="22"/>
      <w:szCs w:val="16"/>
    </w:rPr>
  </w:style>
  <w:style w:type="paragraph" w:styleId="NormalWeb">
    <w:name w:val="Normal (Web)"/>
    <w:basedOn w:val="Normal"/>
    <w:uiPriority w:val="99"/>
    <w:semiHidden/>
    <w:unhideWhenUsed/>
    <w:rsid w:val="003A4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n-IN" w:eastAsia="en-IN"/>
    </w:rPr>
  </w:style>
  <w:style w:type="paragraph" w:styleId="ListParagraph">
    <w:name w:val="List Paragraph"/>
    <w:basedOn w:val="Normal"/>
    <w:uiPriority w:val="34"/>
    <w:semiHidden/>
    <w:unhideWhenUsed/>
    <w:qFormat/>
    <w:rsid w:val="003A4C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sha\AppData\Roaming\Microsoft\Templates\Business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788"/>
    <w:rsid w:val="0069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EA931ACE534184A15CAE15AAA1CCC6">
    <w:name w:val="ABEA931ACE534184A15CAE15AAA1CCC6"/>
  </w:style>
  <w:style w:type="paragraph" w:customStyle="1" w:styleId="6A271F0283E84167B1BACAF6595191F2">
    <w:name w:val="6A271F0283E84167B1BACAF6595191F2"/>
  </w:style>
  <w:style w:type="paragraph" w:customStyle="1" w:styleId="9FA4940C1EE54B85B8A3E2EEF481AE0B">
    <w:name w:val="9FA4940C1EE54B85B8A3E2EEF481AE0B"/>
  </w:style>
  <w:style w:type="paragraph" w:customStyle="1" w:styleId="7BF71FFF50DF4F8483C10BBC06FB6F3C">
    <w:name w:val="7BF71FFF50DF4F8483C10BBC06FB6F3C"/>
  </w:style>
  <w:style w:type="paragraph" w:customStyle="1" w:styleId="BE0EA583ED39430C9134EC176251EB20">
    <w:name w:val="BE0EA583ED39430C9134EC176251EB20"/>
  </w:style>
  <w:style w:type="paragraph" w:customStyle="1" w:styleId="C58B6998E4BC4EC293BDD5172AD616CB">
    <w:name w:val="C58B6998E4BC4EC293BDD5172AD616CB"/>
  </w:style>
  <w:style w:type="paragraph" w:styleId="ListBullet">
    <w:name w:val="List Bullet"/>
    <w:basedOn w:val="Normal"/>
    <w:uiPriority w:val="31"/>
    <w:qFormat/>
    <w:pPr>
      <w:numPr>
        <w:numId w:val="1"/>
      </w:numPr>
      <w:spacing w:before="160" w:after="320" w:line="360" w:lineRule="auto"/>
      <w:contextualSpacing/>
    </w:pPr>
    <w:rPr>
      <w:rFonts w:eastAsiaTheme="minorHAnsi"/>
      <w:color w:val="595959" w:themeColor="text1" w:themeTint="A6"/>
      <w:sz w:val="24"/>
      <w:szCs w:val="24"/>
      <w:lang w:val="en-US" w:eastAsia="ja-JP"/>
    </w:rPr>
  </w:style>
  <w:style w:type="paragraph" w:customStyle="1" w:styleId="37A6371F49C04867AC91FD8F2831BC47">
    <w:name w:val="37A6371F49C04867AC91FD8F2831BC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Business paper.dotx</Template>
  <TotalTime>7</TotalTime>
  <Pages>3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</dc:creator>
  <cp:keywords/>
  <dc:description/>
  <cp:lastModifiedBy>rosha</cp:lastModifiedBy>
  <cp:revision>1</cp:revision>
  <dcterms:created xsi:type="dcterms:W3CDTF">2026-03-23T05:29:00Z</dcterms:created>
  <dcterms:modified xsi:type="dcterms:W3CDTF">2026-03-23T05:36:00Z</dcterms:modified>
</cp:coreProperties>
</file>